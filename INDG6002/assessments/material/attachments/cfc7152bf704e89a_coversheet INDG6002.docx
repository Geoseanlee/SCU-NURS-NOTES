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5DB62F" w14:textId="3DF1DE72" w:rsidR="0036077A" w:rsidRDefault="009A0165" w:rsidP="0036077A">
      <w:pPr>
        <w:widowControl w:val="0"/>
        <w:autoSpaceDE w:val="0"/>
        <w:autoSpaceDN w:val="0"/>
        <w:adjustRightInd w:val="0"/>
        <w:spacing w:line="276" w:lineRule="auto"/>
        <w:jc w:val="center"/>
        <w:rPr>
          <w:rFonts w:asciiTheme="minorHAnsi" w:hAnsiTheme="minorHAnsi"/>
        </w:rPr>
      </w:pPr>
      <w:r>
        <w:rPr>
          <w:rFonts w:asciiTheme="minorHAnsi" w:hAnsiTheme="minorHAnsi"/>
        </w:rPr>
        <w:t>COVERSHEET</w:t>
      </w:r>
    </w:p>
    <w:p w14:paraId="75084BE8" w14:textId="10290290" w:rsidR="009A0165" w:rsidRDefault="00955CB5" w:rsidP="0036077A">
      <w:pPr>
        <w:widowControl w:val="0"/>
        <w:autoSpaceDE w:val="0"/>
        <w:autoSpaceDN w:val="0"/>
        <w:adjustRightInd w:val="0"/>
        <w:spacing w:line="276" w:lineRule="auto"/>
        <w:jc w:val="center"/>
        <w:rPr>
          <w:rFonts w:asciiTheme="minorHAnsi" w:hAnsiTheme="minorHAnsi"/>
        </w:rPr>
      </w:pPr>
      <w:r>
        <w:rPr>
          <w:rFonts w:asciiTheme="minorHAnsi" w:hAnsiTheme="minorHAnsi"/>
        </w:rPr>
        <w:t>INDG</w:t>
      </w:r>
      <w:r w:rsidR="00803981">
        <w:rPr>
          <w:rFonts w:asciiTheme="minorHAnsi" w:hAnsiTheme="minorHAnsi"/>
        </w:rPr>
        <w:t>6002</w:t>
      </w:r>
      <w:r>
        <w:rPr>
          <w:rFonts w:asciiTheme="minorHAnsi" w:hAnsiTheme="minorHAnsi"/>
        </w:rPr>
        <w:t xml:space="preserve"> Health and Indigenous Peoples</w:t>
      </w:r>
    </w:p>
    <w:p w14:paraId="08097987" w14:textId="77777777" w:rsidR="009A0165" w:rsidRDefault="009A0165" w:rsidP="0036077A">
      <w:pPr>
        <w:widowControl w:val="0"/>
        <w:autoSpaceDE w:val="0"/>
        <w:autoSpaceDN w:val="0"/>
        <w:adjustRightInd w:val="0"/>
        <w:spacing w:line="276" w:lineRule="auto"/>
        <w:jc w:val="center"/>
        <w:rPr>
          <w:rFonts w:asciiTheme="minorHAnsi" w:hAnsiTheme="minorHAnsi"/>
        </w:rPr>
      </w:pPr>
    </w:p>
    <w:p w14:paraId="53ECD9EE" w14:textId="3298F76F" w:rsidR="00103908" w:rsidRPr="00C062FD" w:rsidRDefault="00103908" w:rsidP="00271EC6">
      <w:pPr>
        <w:widowControl w:val="0"/>
        <w:autoSpaceDE w:val="0"/>
        <w:autoSpaceDN w:val="0"/>
        <w:adjustRightInd w:val="0"/>
        <w:spacing w:line="276" w:lineRule="auto"/>
        <w:rPr>
          <w:rFonts w:asciiTheme="minorHAnsi" w:hAnsiTheme="minorHAnsi" w:cs="TimesNewRomanPSMT"/>
          <w:b/>
          <w:bCs/>
          <w:sz w:val="22"/>
          <w:szCs w:val="22"/>
        </w:rPr>
      </w:pPr>
      <w:r w:rsidRPr="00C062FD">
        <w:rPr>
          <w:rFonts w:asciiTheme="minorHAnsi" w:hAnsiTheme="minorHAnsi"/>
          <w:sz w:val="22"/>
          <w:szCs w:val="22"/>
        </w:rPr>
        <w:t xml:space="preserve">Please complete </w:t>
      </w:r>
      <w:r w:rsidR="00EB3117" w:rsidRPr="00C062FD">
        <w:rPr>
          <w:rFonts w:asciiTheme="minorHAnsi" w:hAnsiTheme="minorHAnsi"/>
          <w:sz w:val="22"/>
          <w:szCs w:val="22"/>
        </w:rPr>
        <w:t>all</w:t>
      </w:r>
      <w:r w:rsidRPr="00C062FD">
        <w:rPr>
          <w:rFonts w:asciiTheme="minorHAnsi" w:hAnsiTheme="minorHAnsi"/>
          <w:sz w:val="22"/>
          <w:szCs w:val="22"/>
        </w:rPr>
        <w:t xml:space="preserve"> the following details </w:t>
      </w:r>
      <w:r w:rsidRPr="00C062FD">
        <w:rPr>
          <w:rFonts w:asciiTheme="minorHAnsi" w:hAnsiTheme="minorHAnsi" w:cs="TimesNewRomanPSMT"/>
          <w:sz w:val="22"/>
          <w:szCs w:val="22"/>
        </w:rPr>
        <w:t>and then make th</w:t>
      </w:r>
      <w:r w:rsidR="009A0165">
        <w:rPr>
          <w:rFonts w:asciiTheme="minorHAnsi" w:hAnsiTheme="minorHAnsi" w:cs="TimesNewRomanPSMT"/>
          <w:sz w:val="22"/>
          <w:szCs w:val="22"/>
        </w:rPr>
        <w:t>ese</w:t>
      </w:r>
      <w:r w:rsidRPr="00C062FD">
        <w:rPr>
          <w:rFonts w:asciiTheme="minorHAnsi" w:hAnsiTheme="minorHAnsi" w:cs="TimesNewRomanPSMT"/>
          <w:sz w:val="22"/>
          <w:szCs w:val="22"/>
        </w:rPr>
        <w:t xml:space="preserve"> sheet</w:t>
      </w:r>
      <w:r w:rsidR="009A0165">
        <w:rPr>
          <w:rFonts w:asciiTheme="minorHAnsi" w:hAnsiTheme="minorHAnsi" w:cs="TimesNewRomanPSMT"/>
          <w:sz w:val="22"/>
          <w:szCs w:val="22"/>
        </w:rPr>
        <w:t>s</w:t>
      </w:r>
      <w:r w:rsidRPr="00C062FD">
        <w:rPr>
          <w:rFonts w:asciiTheme="minorHAnsi" w:hAnsiTheme="minorHAnsi" w:cs="TimesNewRomanPSMT"/>
          <w:sz w:val="22"/>
          <w:szCs w:val="22"/>
        </w:rPr>
        <w:t xml:space="preserve"> the </w:t>
      </w:r>
      <w:r w:rsidRPr="00C062FD">
        <w:rPr>
          <w:rFonts w:asciiTheme="minorHAnsi" w:hAnsiTheme="minorHAnsi" w:cs="TimesNewRomanPSMT"/>
          <w:b/>
          <w:bCs/>
          <w:sz w:val="22"/>
          <w:szCs w:val="22"/>
        </w:rPr>
        <w:t xml:space="preserve">first </w:t>
      </w:r>
      <w:r w:rsidR="009A0165">
        <w:rPr>
          <w:rFonts w:asciiTheme="minorHAnsi" w:hAnsiTheme="minorHAnsi" w:cs="TimesNewRomanPSMT"/>
          <w:b/>
          <w:bCs/>
          <w:sz w:val="22"/>
          <w:szCs w:val="22"/>
        </w:rPr>
        <w:t xml:space="preserve">two </w:t>
      </w:r>
      <w:r w:rsidRPr="00C062FD">
        <w:rPr>
          <w:rFonts w:asciiTheme="minorHAnsi" w:hAnsiTheme="minorHAnsi" w:cs="TimesNewRomanPSMT"/>
          <w:b/>
          <w:bCs/>
          <w:sz w:val="22"/>
          <w:szCs w:val="22"/>
        </w:rPr>
        <w:t>page</w:t>
      </w:r>
      <w:r w:rsidR="009A0165">
        <w:rPr>
          <w:rFonts w:asciiTheme="minorHAnsi" w:hAnsiTheme="minorHAnsi" w:cs="TimesNewRomanPSMT"/>
          <w:b/>
          <w:bCs/>
          <w:sz w:val="22"/>
          <w:szCs w:val="22"/>
        </w:rPr>
        <w:t>s</w:t>
      </w:r>
      <w:r w:rsidRPr="00C062FD">
        <w:rPr>
          <w:rFonts w:asciiTheme="minorHAnsi" w:hAnsiTheme="minorHAnsi" w:cs="TimesNewRomanPSMT"/>
          <w:b/>
          <w:bCs/>
          <w:sz w:val="22"/>
          <w:szCs w:val="22"/>
        </w:rPr>
        <w:t xml:space="preserve"> of each file of your </w:t>
      </w:r>
      <w:r w:rsidR="00F46F1F" w:rsidRPr="00C062FD">
        <w:rPr>
          <w:rFonts w:asciiTheme="minorHAnsi" w:hAnsiTheme="minorHAnsi" w:cs="TimesNewRomanPSMT"/>
          <w:b/>
          <w:bCs/>
          <w:sz w:val="22"/>
          <w:szCs w:val="22"/>
        </w:rPr>
        <w:t>assessment</w:t>
      </w:r>
      <w:r w:rsidRPr="00C062FD">
        <w:rPr>
          <w:rFonts w:asciiTheme="minorHAnsi" w:hAnsiTheme="minorHAnsi" w:cs="TimesNewRomanPSMT"/>
          <w:b/>
          <w:bCs/>
          <w:sz w:val="22"/>
          <w:szCs w:val="22"/>
        </w:rPr>
        <w:t xml:space="preserve"> – do not send it as a separate document.</w:t>
      </w:r>
    </w:p>
    <w:p w14:paraId="4071569A" w14:textId="77777777" w:rsidR="00103908" w:rsidRPr="00C062FD" w:rsidRDefault="00103908" w:rsidP="00271EC6">
      <w:pPr>
        <w:widowControl w:val="0"/>
        <w:autoSpaceDE w:val="0"/>
        <w:autoSpaceDN w:val="0"/>
        <w:adjustRightInd w:val="0"/>
        <w:spacing w:line="276" w:lineRule="auto"/>
        <w:rPr>
          <w:rFonts w:asciiTheme="minorHAnsi" w:hAnsiTheme="minorHAnsi" w:cs="TimesNewRomanPSMT"/>
          <w:b/>
          <w:bCs/>
          <w:sz w:val="22"/>
          <w:szCs w:val="22"/>
        </w:rPr>
      </w:pPr>
    </w:p>
    <w:p w14:paraId="5F9CC828" w14:textId="77777777" w:rsidR="00141B85" w:rsidRPr="007D5842" w:rsidRDefault="00141B85" w:rsidP="00141B85">
      <w:pPr>
        <w:jc w:val="center"/>
        <w:rPr>
          <w:b/>
          <w:bCs/>
          <w:sz w:val="32"/>
          <w:szCs w:val="36"/>
        </w:rPr>
      </w:pPr>
      <w:r w:rsidRPr="007D5842">
        <w:rPr>
          <w:b/>
          <w:bCs/>
          <w:sz w:val="32"/>
          <w:szCs w:val="36"/>
        </w:rPr>
        <w:t>ASSESSMENT COVER SHEET &amp; DECLARATION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539"/>
        <w:gridCol w:w="5451"/>
      </w:tblGrid>
      <w:tr w:rsidR="00141B85" w:rsidRPr="004C5A29" w14:paraId="673D72D7" w14:textId="77777777" w:rsidTr="00AA5D6E">
        <w:tc>
          <w:tcPr>
            <w:tcW w:w="3539" w:type="dxa"/>
          </w:tcPr>
          <w:p w14:paraId="1CB790B5" w14:textId="77777777" w:rsidR="00141B85" w:rsidRPr="009A7B7E" w:rsidRDefault="00141B85" w:rsidP="007B6A00">
            <w:pPr>
              <w:rPr>
                <w:b/>
                <w:bCs/>
              </w:rPr>
            </w:pPr>
            <w:r w:rsidRPr="009A7B7E">
              <w:rPr>
                <w:b/>
                <w:bCs/>
              </w:rPr>
              <w:t>Student name:</w:t>
            </w:r>
          </w:p>
        </w:tc>
        <w:tc>
          <w:tcPr>
            <w:tcW w:w="5451" w:type="dxa"/>
          </w:tcPr>
          <w:p w14:paraId="49373D74" w14:textId="77777777" w:rsidR="00141B85" w:rsidRPr="004C5A29" w:rsidRDefault="00141B85" w:rsidP="007B6A00"/>
        </w:tc>
      </w:tr>
      <w:tr w:rsidR="00141B85" w:rsidRPr="004C5A29" w14:paraId="324B4204" w14:textId="77777777" w:rsidTr="00AA5D6E">
        <w:tc>
          <w:tcPr>
            <w:tcW w:w="3539" w:type="dxa"/>
          </w:tcPr>
          <w:p w14:paraId="3B6B8AEE" w14:textId="77777777" w:rsidR="00141B85" w:rsidRPr="009A7B7E" w:rsidRDefault="00141B85" w:rsidP="007B6A00">
            <w:pPr>
              <w:rPr>
                <w:b/>
                <w:bCs/>
              </w:rPr>
            </w:pPr>
            <w:r w:rsidRPr="009A7B7E">
              <w:rPr>
                <w:b/>
                <w:bCs/>
              </w:rPr>
              <w:t>Student ID:</w:t>
            </w:r>
          </w:p>
        </w:tc>
        <w:tc>
          <w:tcPr>
            <w:tcW w:w="5451" w:type="dxa"/>
          </w:tcPr>
          <w:p w14:paraId="27BDAAB9" w14:textId="77777777" w:rsidR="00141B85" w:rsidRPr="004C5A29" w:rsidRDefault="00141B85" w:rsidP="007B6A00"/>
        </w:tc>
      </w:tr>
      <w:tr w:rsidR="00141B85" w:rsidRPr="004C5A29" w14:paraId="0F43B156" w14:textId="77777777" w:rsidTr="00AA5D6E">
        <w:tc>
          <w:tcPr>
            <w:tcW w:w="3539" w:type="dxa"/>
          </w:tcPr>
          <w:p w14:paraId="0C305FE2" w14:textId="77777777" w:rsidR="00141B85" w:rsidRPr="009A7B7E" w:rsidRDefault="00141B85" w:rsidP="007B6A00">
            <w:pPr>
              <w:rPr>
                <w:b/>
                <w:bCs/>
              </w:rPr>
            </w:pPr>
            <w:r w:rsidRPr="009A7B7E">
              <w:rPr>
                <w:b/>
                <w:bCs/>
              </w:rPr>
              <w:t>Assessment title:</w:t>
            </w:r>
          </w:p>
        </w:tc>
        <w:tc>
          <w:tcPr>
            <w:tcW w:w="5451" w:type="dxa"/>
          </w:tcPr>
          <w:p w14:paraId="36DB1F11" w14:textId="77777777" w:rsidR="00141B85" w:rsidRPr="004C5A29" w:rsidRDefault="00141B85" w:rsidP="007B6A00"/>
        </w:tc>
      </w:tr>
      <w:tr w:rsidR="00141B85" w:rsidRPr="004C5A29" w14:paraId="6AED6F2F" w14:textId="77777777" w:rsidTr="00AA5D6E">
        <w:tc>
          <w:tcPr>
            <w:tcW w:w="3539" w:type="dxa"/>
          </w:tcPr>
          <w:p w14:paraId="32F6E1C5" w14:textId="57195ACC" w:rsidR="00141B85" w:rsidRPr="009A7B7E" w:rsidRDefault="00141B85" w:rsidP="007B6A00">
            <w:pPr>
              <w:rPr>
                <w:b/>
                <w:bCs/>
              </w:rPr>
            </w:pPr>
            <w:r w:rsidRPr="007D5842">
              <w:rPr>
                <w:b/>
                <w:bCs/>
              </w:rPr>
              <w:t xml:space="preserve">Assessment </w:t>
            </w:r>
            <w:r>
              <w:rPr>
                <w:b/>
                <w:bCs/>
              </w:rPr>
              <w:t>GenAI Use Allowed:</w:t>
            </w:r>
          </w:p>
        </w:tc>
        <w:tc>
          <w:tcPr>
            <w:tcW w:w="5451" w:type="dxa"/>
          </w:tcPr>
          <w:p w14:paraId="44401EE1" w14:textId="77777777" w:rsidR="00141B85" w:rsidRPr="004C5A29" w:rsidRDefault="000B3A5D" w:rsidP="007B6A00">
            <w:sdt>
              <w:sdtPr>
                <w:id w:val="1720858602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141B85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141B85" w:rsidRPr="001C433A">
              <w:t xml:space="preserve">      </w:t>
            </w:r>
            <w:r w:rsidR="00141B85" w:rsidRPr="004C5A29">
              <w:rPr>
                <w:shd w:val="clear" w:color="auto" w:fill="F0FC58"/>
              </w:rPr>
              <w:t>PU</w:t>
            </w:r>
            <w:r w:rsidR="00141B85">
              <w:rPr>
                <w:shd w:val="clear" w:color="auto" w:fill="F0FC58"/>
              </w:rPr>
              <w:t>R</w:t>
            </w:r>
            <w:r w:rsidR="00141B85" w:rsidRPr="004C5A29">
              <w:rPr>
                <w:shd w:val="clear" w:color="auto" w:fill="F0FC58"/>
              </w:rPr>
              <w:t>POSE-SPECIFIC GenAI USE</w:t>
            </w:r>
            <w:r w:rsidR="00141B85">
              <w:rPr>
                <w:shd w:val="clear" w:color="auto" w:fill="F0FC58"/>
              </w:rPr>
              <w:t xml:space="preserve"> ALLOWED</w:t>
            </w:r>
            <w:r w:rsidR="00141B85" w:rsidRPr="001C433A">
              <w:t xml:space="preserve"> </w:t>
            </w:r>
          </w:p>
        </w:tc>
      </w:tr>
      <w:tr w:rsidR="00141B85" w:rsidRPr="004C5A29" w14:paraId="7FDADA85" w14:textId="77777777" w:rsidTr="00AA5D6E">
        <w:tc>
          <w:tcPr>
            <w:tcW w:w="3539" w:type="dxa"/>
          </w:tcPr>
          <w:p w14:paraId="31CF48EC" w14:textId="77777777" w:rsidR="00141B85" w:rsidRPr="009A7B7E" w:rsidRDefault="00141B85" w:rsidP="007B6A00">
            <w:pPr>
              <w:rPr>
                <w:b/>
                <w:bCs/>
              </w:rPr>
            </w:pPr>
            <w:r w:rsidRPr="009A7B7E">
              <w:rPr>
                <w:b/>
                <w:bCs/>
              </w:rPr>
              <w:t>Unit code:</w:t>
            </w:r>
          </w:p>
        </w:tc>
        <w:tc>
          <w:tcPr>
            <w:tcW w:w="5451" w:type="dxa"/>
          </w:tcPr>
          <w:p w14:paraId="782D6078" w14:textId="77777777" w:rsidR="00141B85" w:rsidRPr="004C5A29" w:rsidRDefault="00141B85" w:rsidP="007B6A00"/>
        </w:tc>
      </w:tr>
      <w:tr w:rsidR="00141B85" w:rsidRPr="004C5A29" w14:paraId="2ECD46CA" w14:textId="77777777" w:rsidTr="00AA5D6E">
        <w:tc>
          <w:tcPr>
            <w:tcW w:w="3539" w:type="dxa"/>
          </w:tcPr>
          <w:p w14:paraId="09FE1522" w14:textId="77777777" w:rsidR="00141B85" w:rsidRPr="009A7B7E" w:rsidRDefault="00141B85" w:rsidP="007B6A00">
            <w:pPr>
              <w:rPr>
                <w:b/>
                <w:bCs/>
              </w:rPr>
            </w:pPr>
            <w:r w:rsidRPr="009A7B7E">
              <w:rPr>
                <w:b/>
                <w:bCs/>
              </w:rPr>
              <w:t xml:space="preserve">Unit name: </w:t>
            </w:r>
          </w:p>
        </w:tc>
        <w:tc>
          <w:tcPr>
            <w:tcW w:w="5451" w:type="dxa"/>
          </w:tcPr>
          <w:p w14:paraId="737D73B8" w14:textId="77777777" w:rsidR="00141B85" w:rsidRPr="004C5A29" w:rsidRDefault="00141B85" w:rsidP="007B6A00"/>
        </w:tc>
      </w:tr>
      <w:tr w:rsidR="00141B85" w:rsidRPr="004C5A29" w14:paraId="035DAD82" w14:textId="77777777" w:rsidTr="00AA5D6E">
        <w:tc>
          <w:tcPr>
            <w:tcW w:w="3539" w:type="dxa"/>
          </w:tcPr>
          <w:p w14:paraId="1421916C" w14:textId="77777777" w:rsidR="00141B85" w:rsidRPr="009A7B7E" w:rsidRDefault="00141B85" w:rsidP="007B6A00">
            <w:pPr>
              <w:rPr>
                <w:b/>
                <w:bCs/>
              </w:rPr>
            </w:pPr>
            <w:r w:rsidRPr="009A7B7E">
              <w:rPr>
                <w:b/>
                <w:bCs/>
              </w:rPr>
              <w:t>Unit Assessor</w:t>
            </w:r>
            <w:r>
              <w:rPr>
                <w:b/>
                <w:bCs/>
              </w:rPr>
              <w:t>’s name</w:t>
            </w:r>
            <w:r w:rsidRPr="009A7B7E">
              <w:rPr>
                <w:b/>
                <w:bCs/>
              </w:rPr>
              <w:t>:</w:t>
            </w:r>
          </w:p>
        </w:tc>
        <w:tc>
          <w:tcPr>
            <w:tcW w:w="5451" w:type="dxa"/>
          </w:tcPr>
          <w:p w14:paraId="66D48E22" w14:textId="77777777" w:rsidR="00141B85" w:rsidRPr="004C5A29" w:rsidRDefault="00141B85" w:rsidP="007B6A00"/>
        </w:tc>
      </w:tr>
      <w:tr w:rsidR="00141B85" w:rsidRPr="004C5A29" w14:paraId="703E3188" w14:textId="77777777" w:rsidTr="00AA5D6E">
        <w:tc>
          <w:tcPr>
            <w:tcW w:w="3539" w:type="dxa"/>
          </w:tcPr>
          <w:p w14:paraId="3BD61112" w14:textId="77777777" w:rsidR="00141B85" w:rsidRPr="009A7B7E" w:rsidRDefault="00141B85" w:rsidP="007B6A00">
            <w:pPr>
              <w:rPr>
                <w:b/>
                <w:bCs/>
              </w:rPr>
            </w:pPr>
            <w:r w:rsidRPr="009A7B7E">
              <w:rPr>
                <w:b/>
                <w:bCs/>
              </w:rPr>
              <w:t>Tutor</w:t>
            </w:r>
            <w:r>
              <w:rPr>
                <w:b/>
                <w:bCs/>
              </w:rPr>
              <w:t>’s name</w:t>
            </w:r>
            <w:r w:rsidRPr="009A7B7E">
              <w:rPr>
                <w:b/>
                <w:bCs/>
              </w:rPr>
              <w:t>:</w:t>
            </w:r>
          </w:p>
        </w:tc>
        <w:tc>
          <w:tcPr>
            <w:tcW w:w="5451" w:type="dxa"/>
          </w:tcPr>
          <w:p w14:paraId="1E59A5E6" w14:textId="77777777" w:rsidR="00141B85" w:rsidRPr="004C5A29" w:rsidRDefault="00141B85" w:rsidP="007B6A00"/>
        </w:tc>
      </w:tr>
      <w:tr w:rsidR="00141B85" w:rsidRPr="004C5A29" w14:paraId="3A72D1D2" w14:textId="77777777" w:rsidTr="00AA5D6E">
        <w:tc>
          <w:tcPr>
            <w:tcW w:w="3539" w:type="dxa"/>
          </w:tcPr>
          <w:p w14:paraId="1CFF2B77" w14:textId="77777777" w:rsidR="00141B85" w:rsidRPr="009A7B7E" w:rsidRDefault="00141B85" w:rsidP="007B6A00">
            <w:pPr>
              <w:rPr>
                <w:b/>
                <w:bCs/>
              </w:rPr>
            </w:pPr>
            <w:r w:rsidRPr="009A7B7E">
              <w:rPr>
                <w:b/>
                <w:bCs/>
              </w:rPr>
              <w:t xml:space="preserve">Due </w:t>
            </w:r>
            <w:r>
              <w:rPr>
                <w:b/>
                <w:bCs/>
              </w:rPr>
              <w:t>d</w:t>
            </w:r>
            <w:r w:rsidRPr="009A7B7E">
              <w:rPr>
                <w:b/>
                <w:bCs/>
              </w:rPr>
              <w:t xml:space="preserve">ate and </w:t>
            </w:r>
            <w:r>
              <w:rPr>
                <w:b/>
                <w:bCs/>
              </w:rPr>
              <w:t>t</w:t>
            </w:r>
            <w:r w:rsidRPr="009A7B7E">
              <w:rPr>
                <w:b/>
                <w:bCs/>
              </w:rPr>
              <w:t>ime:</w:t>
            </w:r>
          </w:p>
        </w:tc>
        <w:tc>
          <w:tcPr>
            <w:tcW w:w="5451" w:type="dxa"/>
          </w:tcPr>
          <w:p w14:paraId="04332DDB" w14:textId="77777777" w:rsidR="00141B85" w:rsidRPr="004C5A29" w:rsidRDefault="00141B85" w:rsidP="007B6A00"/>
        </w:tc>
      </w:tr>
      <w:tr w:rsidR="00141B85" w:rsidRPr="004C5A29" w14:paraId="0BB688BA" w14:textId="77777777" w:rsidTr="00AA5D6E">
        <w:tc>
          <w:tcPr>
            <w:tcW w:w="3539" w:type="dxa"/>
          </w:tcPr>
          <w:p w14:paraId="61E84605" w14:textId="77777777" w:rsidR="00141B85" w:rsidRDefault="00141B85" w:rsidP="007B6A00">
            <w:pPr>
              <w:rPr>
                <w:b/>
                <w:bCs/>
              </w:rPr>
            </w:pPr>
            <w:r w:rsidRPr="009A7B7E">
              <w:rPr>
                <w:b/>
                <w:bCs/>
              </w:rPr>
              <w:t xml:space="preserve">IF RELEVANT: Date Special Consideration </w:t>
            </w:r>
            <w:r>
              <w:rPr>
                <w:b/>
                <w:bCs/>
              </w:rPr>
              <w:t xml:space="preserve">was </w:t>
            </w:r>
            <w:r w:rsidRPr="009A7B7E">
              <w:rPr>
                <w:b/>
                <w:bCs/>
              </w:rPr>
              <w:t>approved</w:t>
            </w:r>
            <w:r>
              <w:rPr>
                <w:b/>
                <w:bCs/>
              </w:rPr>
              <w:t>:</w:t>
            </w:r>
          </w:p>
        </w:tc>
        <w:tc>
          <w:tcPr>
            <w:tcW w:w="5451" w:type="dxa"/>
          </w:tcPr>
          <w:p w14:paraId="26D31AC4" w14:textId="77777777" w:rsidR="00141B85" w:rsidRDefault="00141B85" w:rsidP="007B6A00">
            <w:pPr>
              <w:rPr>
                <w:rFonts w:ascii="MS Gothic" w:eastAsia="MS Gothic" w:hAnsi="MS Gothic"/>
              </w:rPr>
            </w:pPr>
          </w:p>
        </w:tc>
      </w:tr>
    </w:tbl>
    <w:p w14:paraId="6D735F4E" w14:textId="77777777" w:rsidR="00141B85" w:rsidRPr="00474869" w:rsidRDefault="00141B85" w:rsidP="00141B85">
      <w:pPr>
        <w:spacing w:before="240"/>
        <w:rPr>
          <w:sz w:val="16"/>
          <w:szCs w:val="16"/>
        </w:rPr>
      </w:pPr>
    </w:p>
    <w:p w14:paraId="6EC38596" w14:textId="77777777" w:rsidR="00141B85" w:rsidRDefault="00141B85" w:rsidP="0082184D">
      <w:pPr>
        <w:rPr>
          <w:rFonts w:ascii="Calibri-Bold" w:hAnsi="Calibri-Bold" w:cs="Calibri-Bold"/>
          <w:b/>
          <w:bCs/>
          <w:sz w:val="28"/>
          <w:szCs w:val="28"/>
        </w:rPr>
      </w:pPr>
      <w:r w:rsidRPr="009A7B7E">
        <w:rPr>
          <w:rFonts w:ascii="Calibri-Bold" w:hAnsi="Calibri-Bold" w:cs="Calibri-Bold"/>
          <w:b/>
          <w:bCs/>
          <w:sz w:val="28"/>
          <w:szCs w:val="28"/>
        </w:rPr>
        <w:t>DECLARATION OF USE OF GENERATIVE A</w:t>
      </w:r>
      <w:r>
        <w:rPr>
          <w:rFonts w:ascii="Calibri-Bold" w:hAnsi="Calibri-Bold" w:cs="Calibri-Bold"/>
          <w:b/>
          <w:bCs/>
          <w:sz w:val="28"/>
          <w:szCs w:val="28"/>
        </w:rPr>
        <w:t xml:space="preserve">RTIFICIAL </w:t>
      </w:r>
      <w:r w:rsidRPr="009A7B7E">
        <w:rPr>
          <w:rFonts w:ascii="Calibri-Bold" w:hAnsi="Calibri-Bold" w:cs="Calibri-Bold"/>
          <w:b/>
          <w:bCs/>
          <w:sz w:val="28"/>
          <w:szCs w:val="28"/>
        </w:rPr>
        <w:t>I</w:t>
      </w:r>
      <w:r>
        <w:rPr>
          <w:rFonts w:ascii="Calibri-Bold" w:hAnsi="Calibri-Bold" w:cs="Calibri-Bold"/>
          <w:b/>
          <w:bCs/>
          <w:sz w:val="28"/>
          <w:szCs w:val="28"/>
        </w:rPr>
        <w:t>NTELLIGENCE</w:t>
      </w:r>
    </w:p>
    <w:p w14:paraId="6766B74B" w14:textId="77777777" w:rsidR="00474869" w:rsidRPr="00250E8A" w:rsidRDefault="00474869" w:rsidP="00474869">
      <w:pPr>
        <w:jc w:val="center"/>
        <w:rPr>
          <w:b/>
          <w:bCs/>
          <w:i/>
          <w:iCs/>
        </w:rPr>
      </w:pPr>
      <w:r w:rsidRPr="00250E8A">
        <w:rPr>
          <w:b/>
          <w:bCs/>
          <w:i/>
          <w:iCs/>
        </w:rPr>
        <w:t>This statement must be completed for submission with each Assessment task.</w:t>
      </w:r>
    </w:p>
    <w:p w14:paraId="5DE8AE05" w14:textId="77777777" w:rsidR="00141B85" w:rsidRDefault="00141B85" w:rsidP="00141B85">
      <w:pPr>
        <w:rPr>
          <w:rFonts w:eastAsia="Times New Roman" w:cstheme="majorHAnsi"/>
          <w:szCs w:val="22"/>
        </w:rPr>
      </w:pPr>
      <w:r w:rsidRPr="004C5A29">
        <w:t xml:space="preserve">I acknowledge that I have read the </w:t>
      </w:r>
      <w:r w:rsidRPr="007D5842">
        <w:t>Assessment Brief</w:t>
      </w:r>
      <w:r w:rsidRPr="004C5A29">
        <w:rPr>
          <w:i/>
          <w:iCs/>
        </w:rPr>
        <w:t>.</w:t>
      </w:r>
      <w:r w:rsidRPr="004C5A29">
        <w:t xml:space="preserve"> I understand that the conditions for each assessment can vary, including the degree of generative artificial intelligence </w:t>
      </w:r>
      <w:r>
        <w:t xml:space="preserve">(GenAI) </w:t>
      </w:r>
      <w:r w:rsidRPr="004C5A29">
        <w:t xml:space="preserve">that can be used. </w:t>
      </w:r>
      <w:r>
        <w:t xml:space="preserve">I understand that if I am unable to </w:t>
      </w:r>
      <w:r w:rsidRPr="0079317D">
        <w:rPr>
          <w:rFonts w:eastAsia="Times New Roman" w:cstheme="majorHAnsi"/>
          <w:szCs w:val="22"/>
        </w:rPr>
        <w:t xml:space="preserve">demonstrate </w:t>
      </w:r>
      <w:r>
        <w:rPr>
          <w:rFonts w:eastAsia="Times New Roman" w:cstheme="majorHAnsi"/>
          <w:szCs w:val="22"/>
        </w:rPr>
        <w:t>my</w:t>
      </w:r>
      <w:r w:rsidRPr="0079317D">
        <w:rPr>
          <w:rFonts w:eastAsia="Times New Roman" w:cstheme="majorHAnsi"/>
          <w:szCs w:val="22"/>
        </w:rPr>
        <w:t xml:space="preserve"> understanding of </w:t>
      </w:r>
      <w:r>
        <w:rPr>
          <w:rFonts w:eastAsia="Times New Roman" w:cstheme="majorHAnsi"/>
        </w:rPr>
        <w:t>the</w:t>
      </w:r>
      <w:r w:rsidRPr="0079317D">
        <w:rPr>
          <w:rFonts w:eastAsia="Times New Roman" w:cstheme="majorHAnsi"/>
          <w:szCs w:val="22"/>
        </w:rPr>
        <w:t xml:space="preserve"> assessment </w:t>
      </w:r>
      <w:r>
        <w:rPr>
          <w:rFonts w:eastAsia="Times New Roman" w:cstheme="majorHAnsi"/>
        </w:rPr>
        <w:t xml:space="preserve">topic </w:t>
      </w:r>
      <w:r w:rsidRPr="0079317D">
        <w:rPr>
          <w:rFonts w:eastAsia="Times New Roman" w:cstheme="majorHAnsi"/>
          <w:szCs w:val="22"/>
        </w:rPr>
        <w:t xml:space="preserve">satisfactorily or </w:t>
      </w:r>
      <w:r>
        <w:rPr>
          <w:rFonts w:eastAsia="Times New Roman" w:cstheme="majorHAnsi"/>
          <w:szCs w:val="22"/>
        </w:rPr>
        <w:t>my</w:t>
      </w:r>
      <w:r w:rsidRPr="0079317D">
        <w:rPr>
          <w:rFonts w:eastAsia="Times New Roman" w:cstheme="majorHAnsi"/>
          <w:szCs w:val="22"/>
        </w:rPr>
        <w:t xml:space="preserve"> adherence to the GenAI requirements set out by the Unit Assessor for this assessment task, </w:t>
      </w:r>
      <w:r>
        <w:rPr>
          <w:rFonts w:eastAsia="Times New Roman" w:cstheme="majorHAnsi"/>
          <w:szCs w:val="22"/>
        </w:rPr>
        <w:t>I</w:t>
      </w:r>
      <w:r w:rsidRPr="0079317D">
        <w:rPr>
          <w:rFonts w:eastAsia="Times New Roman" w:cstheme="majorHAnsi"/>
          <w:szCs w:val="22"/>
        </w:rPr>
        <w:t xml:space="preserve"> may be breaching academic integrity</w:t>
      </w:r>
      <w:r>
        <w:rPr>
          <w:rFonts w:eastAsia="Times New Roman" w:cstheme="majorHAnsi"/>
          <w:szCs w:val="22"/>
        </w:rPr>
        <w:t xml:space="preserve">. </w:t>
      </w:r>
    </w:p>
    <w:p w14:paraId="4268F0A0" w14:textId="77777777" w:rsidR="00141B85" w:rsidRDefault="00141B85" w:rsidP="00141B85">
      <w:r>
        <w:rPr>
          <w:rFonts w:eastAsia="Times New Roman" w:cstheme="majorHAnsi"/>
          <w:szCs w:val="22"/>
        </w:rPr>
        <w:t>I</w:t>
      </w:r>
      <w:r w:rsidRPr="004C5A29">
        <w:t xml:space="preserve"> give th</w:t>
      </w:r>
      <w:r>
        <w:t>e following</w:t>
      </w:r>
      <w:r w:rsidRPr="004C5A29">
        <w:t xml:space="preserve"> assurance</w:t>
      </w:r>
      <w:r>
        <w:t>s:</w:t>
      </w:r>
    </w:p>
    <w:p w14:paraId="4EE3F8CD" w14:textId="1F4EA875" w:rsidR="00141B85" w:rsidRDefault="000B3A5D" w:rsidP="00141B85">
      <w:sdt>
        <w:sdtPr>
          <w:id w:val="1747538899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05453B">
            <w:rPr>
              <w:rFonts w:ascii="MS Gothic" w:eastAsia="MS Gothic" w:hAnsi="MS Gothic" w:hint="eastAsia"/>
            </w:rPr>
            <w:t>☐</w:t>
          </w:r>
        </w:sdtContent>
      </w:sdt>
      <w:r w:rsidR="00141B85">
        <w:t xml:space="preserve">  </w:t>
      </w:r>
      <w:r w:rsidR="00141B85" w:rsidRPr="009A7B7E">
        <w:rPr>
          <w:b/>
          <w:bCs/>
        </w:rPr>
        <w:t>NO</w:t>
      </w:r>
      <w:r w:rsidR="00141B85" w:rsidRPr="00F91274">
        <w:t xml:space="preserve"> - I have not used any GenAI for any part of this assessment. </w:t>
      </w:r>
    </w:p>
    <w:p w14:paraId="1ACC9FAD" w14:textId="77777777" w:rsidR="00141B85" w:rsidRDefault="000B3A5D" w:rsidP="00141B85">
      <w:pPr>
        <w:ind w:left="720"/>
        <w:rPr>
          <w:rFonts w:eastAsia="MS Gothic" w:cs="Segoe UI Symbol"/>
        </w:rPr>
      </w:pPr>
      <w:sdt>
        <w:sdtPr>
          <w:rPr>
            <w:rFonts w:eastAsia="MS Gothic" w:cs="Segoe UI Symbol"/>
          </w:rPr>
          <w:id w:val="2001991349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141B85">
            <w:rPr>
              <w:rFonts w:ascii="MS Gothic" w:eastAsia="MS Gothic" w:hAnsi="MS Gothic" w:cs="Segoe UI Symbol" w:hint="eastAsia"/>
            </w:rPr>
            <w:t>☐</w:t>
          </w:r>
        </w:sdtContent>
      </w:sdt>
      <w:r w:rsidR="00141B85">
        <w:rPr>
          <w:rFonts w:eastAsia="MS Gothic" w:cs="Segoe UI Symbol"/>
        </w:rPr>
        <w:t xml:space="preserve">  </w:t>
      </w:r>
      <w:r w:rsidR="00141B85" w:rsidRPr="00F91274">
        <w:rPr>
          <w:rFonts w:eastAsia="MS Gothic" w:cs="Segoe UI Symbol"/>
        </w:rPr>
        <w:t xml:space="preserve">I have </w:t>
      </w:r>
      <w:r w:rsidR="00141B85" w:rsidRPr="009A7B7E">
        <w:rPr>
          <w:rFonts w:eastAsia="MS Gothic" w:cs="Segoe UI Symbol"/>
          <w:b/>
          <w:bCs/>
        </w:rPr>
        <w:t>kept copies</w:t>
      </w:r>
      <w:r w:rsidR="00141B85" w:rsidRPr="00F91274">
        <w:rPr>
          <w:rFonts w:eastAsia="MS Gothic" w:cs="Segoe UI Symbol"/>
        </w:rPr>
        <w:t xml:space="preserve"> </w:t>
      </w:r>
      <w:r w:rsidR="00141B85" w:rsidRPr="00BD69C6">
        <w:rPr>
          <w:rFonts w:eastAsia="MS Gothic" w:cs="Segoe UI Symbol"/>
          <w:b/>
          <w:bCs/>
        </w:rPr>
        <w:t>or screenshots</w:t>
      </w:r>
      <w:r w:rsidR="00141B85">
        <w:rPr>
          <w:rFonts w:eastAsia="MS Gothic" w:cs="Segoe UI Symbol"/>
        </w:rPr>
        <w:t xml:space="preserve"> </w:t>
      </w:r>
      <w:r w:rsidR="00141B85" w:rsidRPr="00F91274">
        <w:rPr>
          <w:rFonts w:eastAsia="MS Gothic" w:cs="Segoe UI Symbol"/>
        </w:rPr>
        <w:t xml:space="preserve">of all </w:t>
      </w:r>
      <w:r w:rsidR="00141B85">
        <w:rPr>
          <w:rFonts w:eastAsia="MS Gothic" w:cs="Segoe UI Symbol"/>
        </w:rPr>
        <w:t>internet and library catalogue searches</w:t>
      </w:r>
      <w:r w:rsidR="00141B85" w:rsidRPr="00F91274">
        <w:rPr>
          <w:rFonts w:eastAsia="MS Gothic" w:cs="Segoe UI Symbol"/>
        </w:rPr>
        <w:t xml:space="preserve"> and versions of my work, and I can provide these, if requested.</w:t>
      </w:r>
      <w:r w:rsidR="00141B85">
        <w:rPr>
          <w:rFonts w:eastAsia="MS Gothic" w:cs="Segoe UI Symbol"/>
        </w:rPr>
        <w:t xml:space="preserve"> </w:t>
      </w:r>
    </w:p>
    <w:p w14:paraId="37166319" w14:textId="12A18DB0" w:rsidR="00141B85" w:rsidRPr="004C5A29" w:rsidRDefault="000B3A5D" w:rsidP="00141B85">
      <w:pPr>
        <w:rPr>
          <w:rFonts w:cstheme="minorHAnsi"/>
        </w:rPr>
      </w:pPr>
      <w:sdt>
        <w:sdtPr>
          <w:id w:val="2636141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05453B">
            <w:rPr>
              <w:rFonts w:ascii="MS Gothic" w:eastAsia="MS Gothic" w:hAnsi="MS Gothic" w:hint="eastAsia"/>
            </w:rPr>
            <w:t>☐</w:t>
          </w:r>
        </w:sdtContent>
      </w:sdt>
      <w:r w:rsidR="00141B85" w:rsidRPr="004C5A29">
        <w:rPr>
          <w:rFonts w:cstheme="minorHAnsi"/>
        </w:rPr>
        <w:t xml:space="preserve"> </w:t>
      </w:r>
      <w:r w:rsidR="00141B85" w:rsidRPr="009A7B7E">
        <w:rPr>
          <w:rFonts w:cstheme="minorHAnsi"/>
          <w:b/>
          <w:bCs/>
        </w:rPr>
        <w:t>YES</w:t>
      </w:r>
      <w:r w:rsidR="00141B85" w:rsidRPr="004C5A29">
        <w:rPr>
          <w:rFonts w:cstheme="minorHAnsi"/>
        </w:rPr>
        <w:t xml:space="preserve"> - I have used GenAI for the specific purposes outlined in this assessment.</w:t>
      </w:r>
    </w:p>
    <w:p w14:paraId="70E49936" w14:textId="77777777" w:rsidR="00141B85" w:rsidRPr="009A7B7E" w:rsidRDefault="00141B85" w:rsidP="00141B85">
      <w:pPr>
        <w:ind w:firstLine="720"/>
        <w:rPr>
          <w:rFonts w:cstheme="minorHAnsi"/>
          <w:b/>
          <w:bCs/>
        </w:rPr>
      </w:pPr>
      <w:r w:rsidRPr="009A7B7E">
        <w:rPr>
          <w:rFonts w:cstheme="minorHAnsi"/>
          <w:b/>
          <w:bCs/>
        </w:rPr>
        <w:t>If yes:</w:t>
      </w:r>
    </w:p>
    <w:p w14:paraId="0CD69260" w14:textId="77777777" w:rsidR="00141B85" w:rsidRPr="004C5A29" w:rsidRDefault="000B3A5D" w:rsidP="00141B85">
      <w:pPr>
        <w:ind w:left="720"/>
        <w:rPr>
          <w:rFonts w:eastAsia="MS Gothic" w:cstheme="minorHAnsi"/>
        </w:rPr>
      </w:pPr>
      <w:sdt>
        <w:sdtPr>
          <w:rPr>
            <w:rFonts w:eastAsia="MS Gothic" w:cstheme="minorHAnsi"/>
          </w:rPr>
          <w:id w:val="-1642807091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141B85" w:rsidRPr="004C5A29">
            <w:rPr>
              <w:rFonts w:eastAsia="MS Gothic" w:cs="Segoe UI Symbol"/>
            </w:rPr>
            <w:t>☐</w:t>
          </w:r>
        </w:sdtContent>
      </w:sdt>
      <w:r w:rsidR="00141B85" w:rsidRPr="004C5A29">
        <w:rPr>
          <w:rFonts w:eastAsia="MS Gothic" w:cstheme="minorHAnsi"/>
        </w:rPr>
        <w:t xml:space="preserve">  I have </w:t>
      </w:r>
      <w:r w:rsidR="00141B85" w:rsidRPr="00BD69C6">
        <w:rPr>
          <w:rFonts w:eastAsia="MS Gothic" w:cstheme="minorHAnsi"/>
          <w:b/>
          <w:bCs/>
        </w:rPr>
        <w:t>acknowledged ALL AI-produced text</w:t>
      </w:r>
      <w:r w:rsidR="00141B85" w:rsidRPr="004C5A29">
        <w:rPr>
          <w:rFonts w:eastAsia="MS Gothic" w:cstheme="minorHAnsi"/>
        </w:rPr>
        <w:t xml:space="preserve"> within this assessment, using the relevant library guides for attributing sources.</w:t>
      </w:r>
    </w:p>
    <w:p w14:paraId="1EBA13C4" w14:textId="77777777" w:rsidR="00141B85" w:rsidRDefault="00141B85" w:rsidP="00141B85">
      <w:pPr>
        <w:rPr>
          <w:rFonts w:eastAsia="MS Gothic" w:cstheme="minorHAnsi"/>
        </w:rPr>
      </w:pPr>
      <w:r w:rsidRPr="004C5A29">
        <w:rPr>
          <w:rFonts w:eastAsia="MS Gothic" w:cstheme="minorHAnsi"/>
        </w:rPr>
        <w:tab/>
      </w:r>
      <w:sdt>
        <w:sdtPr>
          <w:rPr>
            <w:rFonts w:eastAsia="MS Gothic" w:cstheme="minorHAnsi"/>
          </w:rPr>
          <w:id w:val="2039622219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Pr="004C5A29">
            <w:rPr>
              <w:rFonts w:eastAsia="MS Gothic" w:cs="Segoe UI Symbol"/>
            </w:rPr>
            <w:t>☐</w:t>
          </w:r>
        </w:sdtContent>
      </w:sdt>
      <w:r w:rsidRPr="004C5A29">
        <w:rPr>
          <w:rFonts w:eastAsia="MS Gothic" w:cstheme="minorHAnsi"/>
        </w:rPr>
        <w:t xml:space="preserve">  I have not used </w:t>
      </w:r>
      <w:r>
        <w:rPr>
          <w:rFonts w:eastAsia="MS Gothic" w:cstheme="minorHAnsi"/>
        </w:rPr>
        <w:t>G</w:t>
      </w:r>
      <w:r w:rsidRPr="004C5A29">
        <w:rPr>
          <w:rFonts w:eastAsia="MS Gothic" w:cstheme="minorHAnsi"/>
        </w:rPr>
        <w:t xml:space="preserve">enAI </w:t>
      </w:r>
      <w:r w:rsidRPr="00BD69C6">
        <w:rPr>
          <w:rFonts w:eastAsia="MS Gothic" w:cstheme="minorHAnsi"/>
          <w:b/>
          <w:bCs/>
        </w:rPr>
        <w:t>beyond the limits</w:t>
      </w:r>
      <w:r w:rsidRPr="004C5A29">
        <w:rPr>
          <w:rFonts w:eastAsia="MS Gothic" w:cstheme="minorHAnsi"/>
        </w:rPr>
        <w:t xml:space="preserve"> identified in this assessment</w:t>
      </w:r>
      <w:r>
        <w:rPr>
          <w:rFonts w:eastAsia="MS Gothic" w:cstheme="minorHAnsi"/>
        </w:rPr>
        <w:t>.</w:t>
      </w:r>
    </w:p>
    <w:p w14:paraId="63950418" w14:textId="77777777" w:rsidR="00141B85" w:rsidRPr="00F91274" w:rsidRDefault="000B3A5D" w:rsidP="00141B85">
      <w:pPr>
        <w:ind w:left="720"/>
        <w:rPr>
          <w:rFonts w:cstheme="minorHAnsi"/>
        </w:rPr>
      </w:pPr>
      <w:sdt>
        <w:sdtPr>
          <w:rPr>
            <w:rFonts w:eastAsia="MS Gothic" w:cs="Segoe UI Symbol"/>
          </w:rPr>
          <w:id w:val="1082954505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141B85" w:rsidRPr="00F91274">
            <w:rPr>
              <w:rFonts w:eastAsia="MS Gothic" w:cs="Segoe UI Symbol"/>
            </w:rPr>
            <w:t>☐</w:t>
          </w:r>
        </w:sdtContent>
      </w:sdt>
      <w:r w:rsidR="00141B85">
        <w:rPr>
          <w:rFonts w:eastAsia="MS Gothic" w:cs="Segoe UI Symbol"/>
        </w:rPr>
        <w:t xml:space="preserve">  </w:t>
      </w:r>
      <w:r w:rsidR="00141B85" w:rsidRPr="00F91274">
        <w:rPr>
          <w:rFonts w:eastAsia="MS Gothic" w:cs="Segoe UI Symbol"/>
        </w:rPr>
        <w:t xml:space="preserve">I have </w:t>
      </w:r>
      <w:r w:rsidR="00141B85" w:rsidRPr="00BD69C6">
        <w:rPr>
          <w:rFonts w:eastAsia="MS Gothic" w:cs="Segoe UI Symbol"/>
          <w:b/>
          <w:bCs/>
        </w:rPr>
        <w:t>kept copies</w:t>
      </w:r>
      <w:r w:rsidR="00141B85" w:rsidRPr="00F91274">
        <w:rPr>
          <w:rFonts w:eastAsia="MS Gothic" w:cs="Segoe UI Symbol"/>
        </w:rPr>
        <w:t xml:space="preserve"> of all GenAI prompts and outputs used, and versions of my work, and I can provide these, if requested.</w:t>
      </w:r>
      <w:r w:rsidR="00141B85">
        <w:rPr>
          <w:rFonts w:eastAsia="MS Gothic" w:cs="Segoe UI Symbol"/>
        </w:rPr>
        <w:t xml:space="preserve"> </w:t>
      </w:r>
    </w:p>
    <w:p w14:paraId="66CAE7E8" w14:textId="77777777" w:rsidR="00141B85" w:rsidRDefault="000B3A5D" w:rsidP="00141B85">
      <w:pPr>
        <w:ind w:left="720"/>
        <w:rPr>
          <w:rFonts w:cs="Calibri-Bold"/>
        </w:rPr>
      </w:pPr>
      <w:sdt>
        <w:sdtPr>
          <w:rPr>
            <w:rFonts w:cs="Calibri-Bold"/>
          </w:rPr>
          <w:id w:val="1615481799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141B85" w:rsidRPr="004C5A29">
            <w:rPr>
              <w:rFonts w:eastAsia="MS Gothic" w:cs="Calibri-Bold"/>
            </w:rPr>
            <w:t>☐</w:t>
          </w:r>
        </w:sdtContent>
      </w:sdt>
      <w:r w:rsidR="00141B85" w:rsidRPr="004C5A29">
        <w:rPr>
          <w:rFonts w:cs="Calibri-Bold"/>
        </w:rPr>
        <w:t xml:space="preserve"> I have provided a </w:t>
      </w:r>
      <w:r w:rsidR="00141B85" w:rsidRPr="00BD69C6">
        <w:rPr>
          <w:rFonts w:cs="Calibri-Bold"/>
          <w:b/>
          <w:bCs/>
        </w:rPr>
        <w:t xml:space="preserve">list of </w:t>
      </w:r>
      <w:r w:rsidR="00141B85" w:rsidRPr="00A46E38">
        <w:rPr>
          <w:rFonts w:cs="Calibri-Bold"/>
          <w:b/>
          <w:bCs/>
        </w:rPr>
        <w:t>how/where</w:t>
      </w:r>
      <w:r w:rsidR="00141B85" w:rsidRPr="004C5A29">
        <w:rPr>
          <w:rFonts w:cs="Calibri-Bold"/>
        </w:rPr>
        <w:t xml:space="preserve"> I have used </w:t>
      </w:r>
      <w:r w:rsidR="00141B85">
        <w:rPr>
          <w:rFonts w:cs="Calibri-Bold"/>
        </w:rPr>
        <w:t>Grammarly Premium AI</w:t>
      </w:r>
      <w:r w:rsidR="00141B85" w:rsidRPr="004C5A29">
        <w:rPr>
          <w:rFonts w:cs="Calibri-Bold"/>
        </w:rPr>
        <w:t>.</w:t>
      </w:r>
    </w:p>
    <w:p w14:paraId="211ECB60" w14:textId="77777777" w:rsidR="00474869" w:rsidRPr="00474869" w:rsidRDefault="00474869" w:rsidP="00141B85">
      <w:pPr>
        <w:ind w:left="720"/>
        <w:rPr>
          <w:rFonts w:cs="Calibri-Bold"/>
          <w:sz w:val="16"/>
          <w:szCs w:val="16"/>
        </w:rPr>
      </w:pPr>
    </w:p>
    <w:tbl>
      <w:tblPr>
        <w:tblStyle w:val="TableGrid"/>
        <w:tblW w:w="0" w:type="auto"/>
        <w:tblInd w:w="704" w:type="dxa"/>
        <w:tblLook w:val="04A0" w:firstRow="1" w:lastRow="0" w:firstColumn="1" w:lastColumn="0" w:noHBand="0" w:noVBand="1"/>
      </w:tblPr>
      <w:tblGrid>
        <w:gridCol w:w="7938"/>
      </w:tblGrid>
      <w:tr w:rsidR="00141B85" w:rsidRPr="00640D7F" w14:paraId="67FF982E" w14:textId="77777777" w:rsidTr="006A4286">
        <w:tc>
          <w:tcPr>
            <w:tcW w:w="7938" w:type="dxa"/>
          </w:tcPr>
          <w:p w14:paraId="112F8B4C" w14:textId="77777777" w:rsidR="00141B85" w:rsidRPr="00BD69C6" w:rsidRDefault="00141B85" w:rsidP="007B6A00">
            <w:pPr>
              <w:rPr>
                <w:rFonts w:cs="Calibri"/>
                <w:b/>
                <w:bCs/>
              </w:rPr>
            </w:pPr>
            <w:r w:rsidRPr="00BD69C6">
              <w:rPr>
                <w:rFonts w:cs="Calibri"/>
                <w:b/>
                <w:bCs/>
              </w:rPr>
              <w:t xml:space="preserve">How/where did you use </w:t>
            </w:r>
            <w:r>
              <w:rPr>
                <w:rFonts w:cs="Calibri"/>
                <w:b/>
                <w:bCs/>
              </w:rPr>
              <w:t>Grammarly</w:t>
            </w:r>
            <w:r w:rsidRPr="00BD69C6">
              <w:rPr>
                <w:rFonts w:cs="Calibri"/>
                <w:b/>
                <w:bCs/>
              </w:rPr>
              <w:t>?</w:t>
            </w:r>
          </w:p>
        </w:tc>
      </w:tr>
      <w:tr w:rsidR="00141B85" w:rsidRPr="00640D7F" w14:paraId="276D3716" w14:textId="77777777" w:rsidTr="006A4286">
        <w:tc>
          <w:tcPr>
            <w:tcW w:w="7938" w:type="dxa"/>
          </w:tcPr>
          <w:p w14:paraId="537E180B" w14:textId="77777777" w:rsidR="00141B85" w:rsidRPr="00640D7F" w:rsidRDefault="00141B85" w:rsidP="007B6A00">
            <w:pPr>
              <w:rPr>
                <w:rFonts w:cs="Calibri"/>
              </w:rPr>
            </w:pPr>
          </w:p>
        </w:tc>
      </w:tr>
      <w:tr w:rsidR="00141B85" w:rsidRPr="00640D7F" w14:paraId="74B83EFD" w14:textId="77777777" w:rsidTr="006A4286">
        <w:tc>
          <w:tcPr>
            <w:tcW w:w="7938" w:type="dxa"/>
          </w:tcPr>
          <w:p w14:paraId="23E71FB6" w14:textId="77777777" w:rsidR="00141B85" w:rsidRPr="00640D7F" w:rsidRDefault="00141B85" w:rsidP="007B6A00">
            <w:pPr>
              <w:rPr>
                <w:rFonts w:cs="Calibri"/>
              </w:rPr>
            </w:pPr>
          </w:p>
        </w:tc>
      </w:tr>
      <w:tr w:rsidR="00141B85" w:rsidRPr="00640D7F" w14:paraId="756D94DE" w14:textId="77777777" w:rsidTr="006A4286">
        <w:tc>
          <w:tcPr>
            <w:tcW w:w="7938" w:type="dxa"/>
          </w:tcPr>
          <w:p w14:paraId="5B5560C0" w14:textId="77777777" w:rsidR="00141B85" w:rsidRPr="00640D7F" w:rsidRDefault="00141B85" w:rsidP="007B6A00">
            <w:pPr>
              <w:rPr>
                <w:rFonts w:cs="Calibri"/>
              </w:rPr>
            </w:pPr>
          </w:p>
        </w:tc>
      </w:tr>
      <w:tr w:rsidR="00141B85" w:rsidRPr="00640D7F" w14:paraId="5AC6AE88" w14:textId="77777777" w:rsidTr="006A4286">
        <w:tc>
          <w:tcPr>
            <w:tcW w:w="7938" w:type="dxa"/>
          </w:tcPr>
          <w:p w14:paraId="07F4F0CD" w14:textId="77777777" w:rsidR="00141B85" w:rsidRPr="00640D7F" w:rsidRDefault="00141B85" w:rsidP="007B6A00">
            <w:pPr>
              <w:rPr>
                <w:rFonts w:cs="Calibri"/>
              </w:rPr>
            </w:pPr>
          </w:p>
        </w:tc>
      </w:tr>
    </w:tbl>
    <w:p w14:paraId="06B6CE93" w14:textId="2F19555F" w:rsidR="00103908" w:rsidRPr="00250E8A" w:rsidRDefault="00103908" w:rsidP="00250E8A">
      <w:pPr>
        <w:pStyle w:val="Heading2"/>
        <w:rPr>
          <w:i w:val="0"/>
          <w:iCs w:val="0"/>
        </w:rPr>
      </w:pPr>
      <w:r w:rsidRPr="00250E8A">
        <w:rPr>
          <w:i w:val="0"/>
          <w:iCs w:val="0"/>
        </w:rPr>
        <w:lastRenderedPageBreak/>
        <w:t>Declaration</w:t>
      </w:r>
    </w:p>
    <w:p w14:paraId="2E1F8138" w14:textId="77777777" w:rsidR="00103908" w:rsidRPr="00C062FD" w:rsidRDefault="00103908" w:rsidP="00271EC6">
      <w:pPr>
        <w:spacing w:line="276" w:lineRule="auto"/>
        <w:rPr>
          <w:rFonts w:asciiTheme="minorHAnsi" w:hAnsiTheme="minorHAnsi"/>
          <w:sz w:val="22"/>
          <w:szCs w:val="22"/>
        </w:rPr>
      </w:pPr>
    </w:p>
    <w:p w14:paraId="09AD1471" w14:textId="77777777" w:rsidR="00103908" w:rsidRPr="00C062FD" w:rsidRDefault="00103908" w:rsidP="00271EC6">
      <w:pPr>
        <w:spacing w:line="276" w:lineRule="auto"/>
        <w:rPr>
          <w:rFonts w:asciiTheme="minorHAnsi" w:hAnsiTheme="minorHAnsi"/>
          <w:i/>
          <w:color w:val="0D0D0D"/>
          <w:sz w:val="22"/>
          <w:szCs w:val="22"/>
        </w:rPr>
      </w:pPr>
      <w:r w:rsidRPr="00C062FD">
        <w:rPr>
          <w:rFonts w:asciiTheme="minorHAnsi" w:hAnsiTheme="minorHAnsi"/>
          <w:i/>
          <w:color w:val="0D0D0D"/>
          <w:sz w:val="22"/>
          <w:szCs w:val="22"/>
        </w:rPr>
        <w:t>I have read and understand the Rules Relating to Awards (</w:t>
      </w:r>
      <w:hyperlink r:id="rId7" w:anchor="s18" w:history="1">
        <w:r w:rsidRPr="00C062FD">
          <w:rPr>
            <w:rStyle w:val="Hyperlink"/>
            <w:rFonts w:asciiTheme="minorHAnsi" w:hAnsiTheme="minorHAnsi"/>
            <w:i/>
            <w:sz w:val="22"/>
            <w:szCs w:val="22"/>
          </w:rPr>
          <w:t>Rule 3 Section 18 – Academic Misconduct Including Plagiarism</w:t>
        </w:r>
      </w:hyperlink>
      <w:r w:rsidRPr="00C062FD">
        <w:rPr>
          <w:rFonts w:asciiTheme="minorHAnsi" w:hAnsiTheme="minorHAnsi" w:cs="Arial"/>
          <w:i/>
          <w:color w:val="0D0D0D"/>
          <w:sz w:val="22"/>
          <w:szCs w:val="22"/>
        </w:rPr>
        <w:t xml:space="preserve">) </w:t>
      </w:r>
      <w:r w:rsidR="00CC359E" w:rsidRPr="00C062FD">
        <w:rPr>
          <w:rFonts w:asciiTheme="minorHAnsi" w:hAnsiTheme="minorHAnsi" w:cs="Arial"/>
          <w:i/>
          <w:sz w:val="22"/>
          <w:szCs w:val="22"/>
        </w:rPr>
        <w:t xml:space="preserve">By submitting this assessment, I declare that I have read and understood SCU's Academic Integrity policies and referencing guidelines, I am aware of the consequences of academic misconduct and confirm that this submission is my own original work, referenced appropriately, and has not been previously submitted. I </w:t>
      </w:r>
      <w:proofErr w:type="spellStart"/>
      <w:r w:rsidR="00CC359E" w:rsidRPr="00C062FD">
        <w:rPr>
          <w:rFonts w:asciiTheme="minorHAnsi" w:hAnsiTheme="minorHAnsi" w:cs="Arial"/>
          <w:i/>
          <w:sz w:val="22"/>
          <w:szCs w:val="22"/>
        </w:rPr>
        <w:t>authorise</w:t>
      </w:r>
      <w:proofErr w:type="spellEnd"/>
      <w:r w:rsidR="00CC359E" w:rsidRPr="00C062FD">
        <w:rPr>
          <w:rFonts w:asciiTheme="minorHAnsi" w:hAnsiTheme="minorHAnsi" w:cs="Arial"/>
          <w:i/>
          <w:sz w:val="22"/>
          <w:szCs w:val="22"/>
        </w:rPr>
        <w:t xml:space="preserve"> its reproduction for authentication purposes and understand the implications of a false declaration. I have adhered to guidelines regarding Generative AI.</w:t>
      </w:r>
    </w:p>
    <w:p w14:paraId="4FF5F762" w14:textId="77777777" w:rsidR="00103908" w:rsidRPr="00C062FD" w:rsidRDefault="00103908" w:rsidP="00271EC6">
      <w:pPr>
        <w:spacing w:line="276" w:lineRule="auto"/>
        <w:ind w:left="-630"/>
        <w:rPr>
          <w:rFonts w:asciiTheme="minorHAnsi" w:hAnsiTheme="minorHAnsi"/>
          <w:i/>
          <w:color w:val="0D0D0D"/>
          <w:sz w:val="22"/>
          <w:szCs w:val="22"/>
        </w:rPr>
      </w:pPr>
    </w:p>
    <w:tbl>
      <w:tblPr>
        <w:tblW w:w="0" w:type="auto"/>
        <w:tblLook w:val="00A0" w:firstRow="1" w:lastRow="0" w:firstColumn="1" w:lastColumn="0" w:noHBand="0" w:noVBand="0"/>
      </w:tblPr>
      <w:tblGrid>
        <w:gridCol w:w="1809"/>
        <w:gridCol w:w="6804"/>
      </w:tblGrid>
      <w:tr w:rsidR="00BF0B4C" w:rsidRPr="00C062FD" w14:paraId="3D6BB1DC" w14:textId="77777777" w:rsidTr="00250E8A">
        <w:tc>
          <w:tcPr>
            <w:tcW w:w="1809" w:type="dxa"/>
          </w:tcPr>
          <w:p w14:paraId="2A205D9E" w14:textId="77777777" w:rsidR="00BF0B4C" w:rsidRPr="00250E8A" w:rsidRDefault="00BF0B4C" w:rsidP="00271EC6">
            <w:pPr>
              <w:widowControl w:val="0"/>
              <w:autoSpaceDE w:val="0"/>
              <w:autoSpaceDN w:val="0"/>
              <w:adjustRightInd w:val="0"/>
              <w:spacing w:line="276" w:lineRule="auto"/>
              <w:jc w:val="right"/>
              <w:rPr>
                <w:rFonts w:asciiTheme="minorHAnsi" w:hAnsiTheme="minorHAnsi" w:cs="TimesNewRomanPSMT"/>
                <w:b/>
                <w:bCs/>
                <w:sz w:val="22"/>
                <w:szCs w:val="22"/>
              </w:rPr>
            </w:pPr>
            <w:r w:rsidRPr="00250E8A">
              <w:rPr>
                <w:rFonts w:asciiTheme="minorHAnsi" w:hAnsiTheme="minorHAnsi" w:cs="TimesNewRomanPSMT"/>
                <w:b/>
                <w:bCs/>
                <w:sz w:val="22"/>
                <w:szCs w:val="22"/>
              </w:rPr>
              <w:t>Signed:</w:t>
            </w:r>
          </w:p>
        </w:tc>
        <w:tc>
          <w:tcPr>
            <w:tcW w:w="6804" w:type="dxa"/>
            <w:tcBorders>
              <w:bottom w:val="single" w:sz="12" w:space="0" w:color="auto"/>
            </w:tcBorders>
          </w:tcPr>
          <w:p w14:paraId="36B44945" w14:textId="77777777" w:rsidR="00BF0B4C" w:rsidRPr="00C062FD" w:rsidRDefault="00BF0B4C" w:rsidP="00250E8A">
            <w:pPr>
              <w:widowControl w:val="0"/>
              <w:autoSpaceDE w:val="0"/>
              <w:autoSpaceDN w:val="0"/>
              <w:adjustRightInd w:val="0"/>
              <w:spacing w:line="276" w:lineRule="auto"/>
              <w:rPr>
                <w:rFonts w:asciiTheme="minorHAnsi" w:hAnsiTheme="minorHAnsi" w:cs="TimesNewRomanPSMT"/>
                <w:sz w:val="22"/>
                <w:szCs w:val="22"/>
              </w:rPr>
            </w:pPr>
          </w:p>
        </w:tc>
      </w:tr>
      <w:tr w:rsidR="00BF0B4C" w:rsidRPr="00C062FD" w14:paraId="4B841E2E" w14:textId="77777777" w:rsidTr="00250E8A">
        <w:tc>
          <w:tcPr>
            <w:tcW w:w="1809" w:type="dxa"/>
          </w:tcPr>
          <w:p w14:paraId="67931DEF" w14:textId="77777777" w:rsidR="00BF0B4C" w:rsidRPr="00250E8A" w:rsidRDefault="00BF0B4C" w:rsidP="00271EC6">
            <w:pPr>
              <w:widowControl w:val="0"/>
              <w:autoSpaceDE w:val="0"/>
              <w:autoSpaceDN w:val="0"/>
              <w:adjustRightInd w:val="0"/>
              <w:spacing w:line="276" w:lineRule="auto"/>
              <w:jc w:val="right"/>
              <w:rPr>
                <w:rFonts w:asciiTheme="minorHAnsi" w:hAnsiTheme="minorHAnsi" w:cs="TimesNewRomanPSMT"/>
                <w:b/>
                <w:bCs/>
                <w:sz w:val="22"/>
                <w:szCs w:val="22"/>
              </w:rPr>
            </w:pPr>
            <w:r w:rsidRPr="00250E8A">
              <w:rPr>
                <w:rFonts w:asciiTheme="minorHAnsi" w:hAnsiTheme="minorHAnsi" w:cs="TimesNewRomanPSMT"/>
                <w:b/>
                <w:bCs/>
                <w:sz w:val="22"/>
                <w:szCs w:val="22"/>
              </w:rPr>
              <w:t>(please type your name)</w:t>
            </w:r>
          </w:p>
        </w:tc>
        <w:tc>
          <w:tcPr>
            <w:tcW w:w="6804" w:type="dxa"/>
            <w:tcBorders>
              <w:top w:val="single" w:sz="12" w:space="0" w:color="auto"/>
            </w:tcBorders>
          </w:tcPr>
          <w:p w14:paraId="11F051F0" w14:textId="77777777" w:rsidR="00BF0B4C" w:rsidRPr="00C062FD" w:rsidRDefault="00BF0B4C" w:rsidP="00250E8A">
            <w:pPr>
              <w:widowControl w:val="0"/>
              <w:autoSpaceDE w:val="0"/>
              <w:autoSpaceDN w:val="0"/>
              <w:adjustRightInd w:val="0"/>
              <w:spacing w:line="276" w:lineRule="auto"/>
              <w:rPr>
                <w:rFonts w:asciiTheme="minorHAnsi" w:hAnsiTheme="minorHAnsi" w:cs="TimesNewRomanPSMT"/>
                <w:sz w:val="22"/>
                <w:szCs w:val="22"/>
              </w:rPr>
            </w:pPr>
          </w:p>
        </w:tc>
      </w:tr>
      <w:tr w:rsidR="00BF0B4C" w:rsidRPr="00C062FD" w14:paraId="1A4BC390" w14:textId="77777777" w:rsidTr="00250E8A">
        <w:tc>
          <w:tcPr>
            <w:tcW w:w="1809" w:type="dxa"/>
          </w:tcPr>
          <w:p w14:paraId="2686BB2E" w14:textId="77777777" w:rsidR="00BF0B4C" w:rsidRPr="00250E8A" w:rsidRDefault="00BF0B4C" w:rsidP="00271EC6">
            <w:pPr>
              <w:widowControl w:val="0"/>
              <w:autoSpaceDE w:val="0"/>
              <w:autoSpaceDN w:val="0"/>
              <w:adjustRightInd w:val="0"/>
              <w:spacing w:line="276" w:lineRule="auto"/>
              <w:jc w:val="right"/>
              <w:rPr>
                <w:rFonts w:asciiTheme="minorHAnsi" w:hAnsiTheme="minorHAnsi" w:cs="TimesNewRomanPSMT"/>
                <w:b/>
                <w:bCs/>
                <w:sz w:val="22"/>
                <w:szCs w:val="22"/>
              </w:rPr>
            </w:pPr>
            <w:r w:rsidRPr="00250E8A">
              <w:rPr>
                <w:rFonts w:asciiTheme="minorHAnsi" w:hAnsiTheme="minorHAnsi" w:cs="TimesNewRomanPSMT"/>
                <w:b/>
                <w:bCs/>
                <w:sz w:val="22"/>
                <w:szCs w:val="22"/>
              </w:rPr>
              <w:t>Date:</w:t>
            </w:r>
          </w:p>
        </w:tc>
        <w:tc>
          <w:tcPr>
            <w:tcW w:w="6804" w:type="dxa"/>
            <w:tcBorders>
              <w:bottom w:val="single" w:sz="12" w:space="0" w:color="auto"/>
            </w:tcBorders>
          </w:tcPr>
          <w:p w14:paraId="19C79FD7" w14:textId="77777777" w:rsidR="00BF0B4C" w:rsidRPr="00C062FD" w:rsidRDefault="00BF0B4C" w:rsidP="00250E8A">
            <w:pPr>
              <w:widowControl w:val="0"/>
              <w:autoSpaceDE w:val="0"/>
              <w:autoSpaceDN w:val="0"/>
              <w:adjustRightInd w:val="0"/>
              <w:spacing w:line="276" w:lineRule="auto"/>
              <w:rPr>
                <w:rFonts w:asciiTheme="minorHAnsi" w:hAnsiTheme="minorHAnsi" w:cs="TimesNewRomanPSMT"/>
                <w:sz w:val="22"/>
                <w:szCs w:val="22"/>
              </w:rPr>
            </w:pPr>
          </w:p>
        </w:tc>
      </w:tr>
    </w:tbl>
    <w:p w14:paraId="679A3796" w14:textId="77777777" w:rsidR="009D2A18" w:rsidRPr="00C062FD" w:rsidRDefault="009D2A18" w:rsidP="00271EC6">
      <w:pPr>
        <w:spacing w:line="276" w:lineRule="auto"/>
        <w:rPr>
          <w:rFonts w:asciiTheme="minorHAnsi" w:hAnsiTheme="minorHAnsi"/>
          <w:sz w:val="22"/>
          <w:szCs w:val="22"/>
        </w:rPr>
      </w:pPr>
    </w:p>
    <w:p w14:paraId="22537240" w14:textId="77777777" w:rsidR="00B9472D" w:rsidRPr="00C062FD" w:rsidRDefault="00B9472D" w:rsidP="00271EC6">
      <w:pPr>
        <w:spacing w:line="276" w:lineRule="auto"/>
        <w:rPr>
          <w:rFonts w:asciiTheme="minorHAnsi" w:hAnsiTheme="minorHAnsi"/>
          <w:sz w:val="22"/>
          <w:szCs w:val="22"/>
        </w:rPr>
      </w:pPr>
    </w:p>
    <w:sectPr w:rsidR="00B9472D" w:rsidRPr="00C062FD" w:rsidSect="00CC359E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0" w:h="16840" w:code="9"/>
      <w:pgMar w:top="1440" w:right="1460" w:bottom="1440" w:left="1440" w:header="0" w:footer="14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6E48BB0" w14:textId="77777777" w:rsidR="000B3A5D" w:rsidRDefault="000B3A5D" w:rsidP="00D65195">
      <w:r>
        <w:separator/>
      </w:r>
    </w:p>
  </w:endnote>
  <w:endnote w:type="continuationSeparator" w:id="0">
    <w:p w14:paraId="319A96DE" w14:textId="77777777" w:rsidR="000B3A5D" w:rsidRDefault="000B3A5D" w:rsidP="00D6519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5002EFF" w:usb1="C200ACFF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Helvetica">
    <w:panose1 w:val="020B0604020202020204"/>
    <w:charset w:val="00"/>
    <w:family w:val="swiss"/>
    <w:pitch w:val="variable"/>
    <w:sig w:usb0="00000003" w:usb1="00000000" w:usb2="00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NewRomanPSMT">
    <w:altName w:val="Times New Roman"/>
    <w:panose1 w:val="00000000000000000000"/>
    <w:charset w:val="4D"/>
    <w:family w:val="auto"/>
    <w:notTrueType/>
    <w:pitch w:val="default"/>
    <w:sig w:usb0="03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-Bold">
    <w:altName w:val="Calibri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2EF862" w14:textId="77777777" w:rsidR="000D64E9" w:rsidRDefault="000D64E9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AA1995" w14:textId="77777777" w:rsidR="0060376B" w:rsidRPr="009562A7" w:rsidRDefault="0060376B">
    <w:pPr>
      <w:pStyle w:val="Footer"/>
      <w:rPr>
        <w:rFonts w:ascii="Roboto" w:hAnsi="Roboto"/>
        <w:sz w:val="13"/>
        <w:szCs w:val="13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8329F0" w14:textId="77777777" w:rsidR="000D64E9" w:rsidRDefault="000D64E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EF85D1" w14:textId="77777777" w:rsidR="000B3A5D" w:rsidRDefault="000B3A5D" w:rsidP="00D65195">
      <w:r>
        <w:separator/>
      </w:r>
    </w:p>
  </w:footnote>
  <w:footnote w:type="continuationSeparator" w:id="0">
    <w:p w14:paraId="03FAE6D6" w14:textId="77777777" w:rsidR="000B3A5D" w:rsidRDefault="000B3A5D" w:rsidP="00D6519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4F3423" w14:textId="77777777" w:rsidR="000D64E9" w:rsidRDefault="000D64E9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1123F4" w14:textId="403689CB" w:rsidR="00CC359E" w:rsidRPr="00125F3F" w:rsidRDefault="00CC359E" w:rsidP="000D64E9">
    <w:pPr>
      <w:ind w:left="851"/>
      <w:rPr>
        <w:rFonts w:ascii="Arial" w:hAnsi="Arial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B87CE3" w14:textId="77777777" w:rsidR="000D64E9" w:rsidRDefault="000D64E9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196EA3"/>
    <w:multiLevelType w:val="hybridMultilevel"/>
    <w:tmpl w:val="2702BDA8"/>
    <w:lvl w:ilvl="0" w:tplc="5C70C61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1287E3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E1ADE0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09C169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AF49D4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CEA2A8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09AF58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2B2B2B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9F033B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491502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defaultTabStop w:val="720"/>
  <w:evenAndOddHeaders/>
  <w:drawingGridHorizontalSpacing w:val="12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6D62"/>
    <w:rsid w:val="0005453B"/>
    <w:rsid w:val="000960F1"/>
    <w:rsid w:val="000B3A5D"/>
    <w:rsid w:val="000C589E"/>
    <w:rsid w:val="000D64E9"/>
    <w:rsid w:val="000E31A6"/>
    <w:rsid w:val="000F4EFF"/>
    <w:rsid w:val="00103908"/>
    <w:rsid w:val="001040BF"/>
    <w:rsid w:val="001100AC"/>
    <w:rsid w:val="0011704A"/>
    <w:rsid w:val="001247BE"/>
    <w:rsid w:val="00141B85"/>
    <w:rsid w:val="00160CC5"/>
    <w:rsid w:val="0019496E"/>
    <w:rsid w:val="001B7832"/>
    <w:rsid w:val="00206E45"/>
    <w:rsid w:val="002333DB"/>
    <w:rsid w:val="00250E8A"/>
    <w:rsid w:val="00271EC6"/>
    <w:rsid w:val="0027367D"/>
    <w:rsid w:val="00273A28"/>
    <w:rsid w:val="00284B6A"/>
    <w:rsid w:val="00287B0E"/>
    <w:rsid w:val="002953D6"/>
    <w:rsid w:val="00295A85"/>
    <w:rsid w:val="002B31E8"/>
    <w:rsid w:val="002E09DD"/>
    <w:rsid w:val="002E6E1F"/>
    <w:rsid w:val="002F11B1"/>
    <w:rsid w:val="00321BFF"/>
    <w:rsid w:val="00325ABE"/>
    <w:rsid w:val="00326095"/>
    <w:rsid w:val="0036077A"/>
    <w:rsid w:val="00366672"/>
    <w:rsid w:val="003B2E39"/>
    <w:rsid w:val="003B52C4"/>
    <w:rsid w:val="003B5BF0"/>
    <w:rsid w:val="0041549F"/>
    <w:rsid w:val="0041759F"/>
    <w:rsid w:val="00474869"/>
    <w:rsid w:val="00480AA3"/>
    <w:rsid w:val="004A7654"/>
    <w:rsid w:val="004D64F1"/>
    <w:rsid w:val="004D7714"/>
    <w:rsid w:val="00505298"/>
    <w:rsid w:val="00507018"/>
    <w:rsid w:val="005435B7"/>
    <w:rsid w:val="00551637"/>
    <w:rsid w:val="00594CD9"/>
    <w:rsid w:val="005D3E83"/>
    <w:rsid w:val="005F79E6"/>
    <w:rsid w:val="00600C74"/>
    <w:rsid w:val="0060376B"/>
    <w:rsid w:val="00603976"/>
    <w:rsid w:val="00610383"/>
    <w:rsid w:val="00624306"/>
    <w:rsid w:val="006417D9"/>
    <w:rsid w:val="00652116"/>
    <w:rsid w:val="006764BD"/>
    <w:rsid w:val="006925F6"/>
    <w:rsid w:val="006A4286"/>
    <w:rsid w:val="006B42AF"/>
    <w:rsid w:val="006D69EA"/>
    <w:rsid w:val="006E4199"/>
    <w:rsid w:val="00707CD5"/>
    <w:rsid w:val="007374C4"/>
    <w:rsid w:val="007568BB"/>
    <w:rsid w:val="0076491B"/>
    <w:rsid w:val="007708C3"/>
    <w:rsid w:val="00780A1B"/>
    <w:rsid w:val="00791DCB"/>
    <w:rsid w:val="0079243A"/>
    <w:rsid w:val="007F4F4D"/>
    <w:rsid w:val="00803981"/>
    <w:rsid w:val="0082184D"/>
    <w:rsid w:val="00844891"/>
    <w:rsid w:val="008476BF"/>
    <w:rsid w:val="00865EC6"/>
    <w:rsid w:val="00893EEE"/>
    <w:rsid w:val="008B40CA"/>
    <w:rsid w:val="008D30D8"/>
    <w:rsid w:val="008F36F5"/>
    <w:rsid w:val="008F53AB"/>
    <w:rsid w:val="009071DE"/>
    <w:rsid w:val="00955CB5"/>
    <w:rsid w:val="009562A7"/>
    <w:rsid w:val="0097390B"/>
    <w:rsid w:val="009A0165"/>
    <w:rsid w:val="009B0931"/>
    <w:rsid w:val="009D2A18"/>
    <w:rsid w:val="00A30440"/>
    <w:rsid w:val="00AA2B50"/>
    <w:rsid w:val="00AA5D6E"/>
    <w:rsid w:val="00AB6851"/>
    <w:rsid w:val="00B9472D"/>
    <w:rsid w:val="00BF0B4C"/>
    <w:rsid w:val="00C062FD"/>
    <w:rsid w:val="00C06D62"/>
    <w:rsid w:val="00C13715"/>
    <w:rsid w:val="00C361B3"/>
    <w:rsid w:val="00C72FFB"/>
    <w:rsid w:val="00C878C5"/>
    <w:rsid w:val="00CA67E4"/>
    <w:rsid w:val="00CC359E"/>
    <w:rsid w:val="00CD0971"/>
    <w:rsid w:val="00CE460C"/>
    <w:rsid w:val="00D16C1F"/>
    <w:rsid w:val="00D21EFC"/>
    <w:rsid w:val="00D55B59"/>
    <w:rsid w:val="00D65195"/>
    <w:rsid w:val="00D75108"/>
    <w:rsid w:val="00D9106C"/>
    <w:rsid w:val="00DD0306"/>
    <w:rsid w:val="00DD2D4D"/>
    <w:rsid w:val="00E0098F"/>
    <w:rsid w:val="00E20247"/>
    <w:rsid w:val="00E629D2"/>
    <w:rsid w:val="00E77075"/>
    <w:rsid w:val="00E80930"/>
    <w:rsid w:val="00EB3117"/>
    <w:rsid w:val="00ED3367"/>
    <w:rsid w:val="00EF4F70"/>
    <w:rsid w:val="00F46F1F"/>
    <w:rsid w:val="00F75F25"/>
    <w:rsid w:val="00FA74AA"/>
    <w:rsid w:val="00FD02EF"/>
    <w:rsid w:val="00FF60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0FD74AF"/>
  <w14:defaultImageDpi w14:val="32767"/>
  <w15:chartTrackingRefBased/>
  <w15:docId w15:val="{E56B97F5-D63E-49BA-9446-6D8821452C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n-AU" w:eastAsia="en-A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  <w:szCs w:val="24"/>
      <w:lang w:val="en-US" w:eastAsia="en-US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D3E83"/>
    <w:pPr>
      <w:keepNext/>
      <w:spacing w:before="240" w:after="60"/>
      <w:outlineLvl w:val="1"/>
    </w:pPr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D65195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65195"/>
  </w:style>
  <w:style w:type="paragraph" w:styleId="Footer">
    <w:name w:val="footer"/>
    <w:basedOn w:val="Normal"/>
    <w:link w:val="FooterChar"/>
    <w:uiPriority w:val="99"/>
    <w:unhideWhenUsed/>
    <w:rsid w:val="00D65195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65195"/>
  </w:style>
  <w:style w:type="paragraph" w:customStyle="1" w:styleId="p1">
    <w:name w:val="p1"/>
    <w:basedOn w:val="Normal"/>
    <w:rsid w:val="0060376B"/>
    <w:rPr>
      <w:rFonts w:ascii="Helvetica" w:hAnsi="Helvetica"/>
      <w:sz w:val="8"/>
      <w:szCs w:val="8"/>
    </w:rPr>
  </w:style>
  <w:style w:type="character" w:styleId="Hyperlink">
    <w:name w:val="Hyperlink"/>
    <w:uiPriority w:val="99"/>
    <w:unhideWhenUsed/>
    <w:rsid w:val="00103908"/>
    <w:rPr>
      <w:color w:val="0000FF"/>
      <w:u w:val="single"/>
    </w:rPr>
  </w:style>
  <w:style w:type="paragraph" w:styleId="ListParagraph">
    <w:name w:val="List Paragraph"/>
    <w:basedOn w:val="Normal"/>
    <w:uiPriority w:val="1"/>
    <w:qFormat/>
    <w:rsid w:val="00CC359E"/>
    <w:pPr>
      <w:spacing w:after="160" w:line="279" w:lineRule="auto"/>
      <w:ind w:left="720"/>
      <w:contextualSpacing/>
      <w:jc w:val="both"/>
    </w:pPr>
    <w:rPr>
      <w:rFonts w:ascii="Aptos" w:eastAsia="Aptos" w:hAnsi="Aptos" w:cs="Aptos"/>
      <w:sz w:val="22"/>
      <w:szCs w:val="22"/>
      <w:lang w:val="en-AU" w:eastAsia="ja-JP"/>
    </w:rPr>
  </w:style>
  <w:style w:type="paragraph" w:styleId="CommentText">
    <w:name w:val="annotation text"/>
    <w:basedOn w:val="Normal"/>
    <w:link w:val="CommentTextChar"/>
    <w:uiPriority w:val="99"/>
    <w:unhideWhenUsed/>
    <w:rsid w:val="00CC359E"/>
    <w:pPr>
      <w:spacing w:after="160" w:line="279" w:lineRule="auto"/>
      <w:jc w:val="both"/>
    </w:pPr>
    <w:rPr>
      <w:rFonts w:ascii="Aptos" w:eastAsia="Aptos" w:hAnsi="Aptos" w:cs="Aptos"/>
      <w:sz w:val="20"/>
      <w:szCs w:val="20"/>
      <w:lang w:val="en-AU" w:eastAsia="ja-JP"/>
    </w:rPr>
  </w:style>
  <w:style w:type="character" w:customStyle="1" w:styleId="CommentTextChar">
    <w:name w:val="Comment Text Char"/>
    <w:link w:val="CommentText"/>
    <w:uiPriority w:val="99"/>
    <w:rsid w:val="00CC359E"/>
    <w:rPr>
      <w:rFonts w:ascii="Aptos" w:eastAsia="Aptos" w:hAnsi="Aptos" w:cs="Aptos"/>
      <w:lang w:eastAsia="ja-JP"/>
    </w:rPr>
  </w:style>
  <w:style w:type="character" w:styleId="CommentReference">
    <w:name w:val="annotation reference"/>
    <w:uiPriority w:val="99"/>
    <w:semiHidden/>
    <w:unhideWhenUsed/>
    <w:rsid w:val="00CC359E"/>
    <w:rPr>
      <w:sz w:val="16"/>
      <w:szCs w:val="16"/>
    </w:rPr>
  </w:style>
  <w:style w:type="character" w:styleId="FollowedHyperlink">
    <w:name w:val="FollowedHyperlink"/>
    <w:uiPriority w:val="99"/>
    <w:semiHidden/>
    <w:unhideWhenUsed/>
    <w:rsid w:val="00CC359E"/>
    <w:rPr>
      <w:color w:val="96607D"/>
      <w:u w:val="single"/>
    </w:rPr>
  </w:style>
  <w:style w:type="paragraph" w:styleId="Revision">
    <w:name w:val="Revision"/>
    <w:hidden/>
    <w:uiPriority w:val="99"/>
    <w:semiHidden/>
    <w:rsid w:val="00C062FD"/>
    <w:rPr>
      <w:sz w:val="24"/>
      <w:szCs w:val="24"/>
      <w:lang w:val="en-US" w:eastAsia="en-US"/>
    </w:rPr>
  </w:style>
  <w:style w:type="table" w:styleId="TableGrid">
    <w:name w:val="Table Grid"/>
    <w:basedOn w:val="TableNormal"/>
    <w:uiPriority w:val="39"/>
    <w:rsid w:val="00C062F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2Char">
    <w:name w:val="Heading 2 Char"/>
    <w:basedOn w:val="DefaultParagraphFont"/>
    <w:link w:val="Heading2"/>
    <w:uiPriority w:val="9"/>
    <w:rsid w:val="005D3E83"/>
    <w:rPr>
      <w:rFonts w:asciiTheme="majorHAnsi" w:eastAsiaTheme="majorEastAsia" w:hAnsiTheme="majorHAnsi" w:cstheme="majorBidi"/>
      <w:b/>
      <w:bCs/>
      <w:i/>
      <w:iCs/>
      <w:sz w:val="28"/>
      <w:szCs w:val="2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8084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769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774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hyperlink" Target="http://policies.scu.edu.au/view.current.php?id=00140" TargetMode="External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3websys\docs\6385-letterheads-templates\SCU_Staff_Letterhead_Template_v2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SCU_Staff_Letterhead_Template_v2</Template>
  <TotalTime>1</TotalTime>
  <Pages>2</Pages>
  <Words>392</Words>
  <Characters>2235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2622</CharactersWithSpaces>
  <SharedDoc>false</SharedDoc>
  <HLinks>
    <vt:vector size="6" baseType="variant">
      <vt:variant>
        <vt:i4>2359408</vt:i4>
      </vt:variant>
      <vt:variant>
        <vt:i4>0</vt:i4>
      </vt:variant>
      <vt:variant>
        <vt:i4>0</vt:i4>
      </vt:variant>
      <vt:variant>
        <vt:i4>5</vt:i4>
      </vt:variant>
      <vt:variant>
        <vt:lpwstr>http://policies.scu.edu.au/view.current.php?id=00140</vt:lpwstr>
      </vt:variant>
      <vt:variant>
        <vt:lpwstr>s18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df</dc:creator>
  <cp:keywords/>
  <dc:description/>
  <cp:lastModifiedBy>Ros Sawtell</cp:lastModifiedBy>
  <cp:revision>2</cp:revision>
  <cp:lastPrinted>2025-04-17T19:05:00Z</cp:lastPrinted>
  <dcterms:created xsi:type="dcterms:W3CDTF">2026-10-17T10:34:00Z</dcterms:created>
  <dcterms:modified xsi:type="dcterms:W3CDTF">2026-10-17T10:34:00Z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aea24d958b0fc1f72e9ff3f5fcb1abc2365d191e1ef8e8a3603cc8ed1ff9ee62</vt:lpwstr>
  </property>
</Properties>
</file>